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F582B" w14:textId="77777777" w:rsidR="00F57F0A" w:rsidRDefault="00F57F0A" w:rsidP="00F57F0A">
      <w:pPr>
        <w:pStyle w:val="Header"/>
        <w:tabs>
          <w:tab w:val="clear" w:pos="4536"/>
          <w:tab w:val="clear" w:pos="9072"/>
        </w:tabs>
        <w:jc w:val="center"/>
        <w:rPr>
          <w:rFonts w:ascii="Arial" w:hAnsi="Arial" w:cs="Arial"/>
          <w:noProof/>
          <w:sz w:val="28"/>
          <w:szCs w:val="28"/>
        </w:rPr>
      </w:pPr>
      <w:proofErr w:type="spellStart"/>
      <w:r w:rsidRPr="00891CA1">
        <w:rPr>
          <w:rFonts w:ascii="Arial" w:hAnsi="Arial" w:cs="Arial"/>
          <w:sz w:val="28"/>
          <w:szCs w:val="28"/>
        </w:rPr>
        <w:t>Jaarthema</w:t>
      </w:r>
      <w:proofErr w:type="spellEnd"/>
      <w:r w:rsidRPr="00891CA1">
        <w:rPr>
          <w:rFonts w:ascii="Arial" w:hAnsi="Arial" w:cs="Arial"/>
          <w:sz w:val="28"/>
          <w:szCs w:val="28"/>
        </w:rPr>
        <w:t xml:space="preserve"> GKIN 20</w:t>
      </w:r>
      <w:r>
        <w:rPr>
          <w:rFonts w:ascii="Arial" w:hAnsi="Arial" w:cs="Arial"/>
          <w:sz w:val="28"/>
          <w:szCs w:val="28"/>
          <w:lang w:val="nl-NL"/>
        </w:rPr>
        <w:t>2</w:t>
      </w:r>
      <w:r w:rsidR="002A4E26">
        <w:rPr>
          <w:rFonts w:ascii="Arial" w:hAnsi="Arial" w:cs="Arial"/>
          <w:sz w:val="28"/>
          <w:szCs w:val="28"/>
          <w:lang w:val="nl-NL"/>
        </w:rPr>
        <w:t>6</w:t>
      </w:r>
      <w:r w:rsidRPr="00891CA1">
        <w:rPr>
          <w:rFonts w:ascii="Arial" w:hAnsi="Arial" w:cs="Arial"/>
          <w:sz w:val="28"/>
          <w:szCs w:val="28"/>
        </w:rPr>
        <w:t>:</w:t>
      </w:r>
      <w:r w:rsidR="002A4E26">
        <w:rPr>
          <w:rFonts w:ascii="Arial" w:hAnsi="Arial" w:cs="Arial"/>
          <w:sz w:val="28"/>
          <w:szCs w:val="28"/>
        </w:rPr>
        <w:t>”</w:t>
      </w:r>
      <w:r w:rsidR="002A4E26" w:rsidRPr="002A4E26">
        <w:rPr>
          <w:rFonts w:ascii="Arial" w:hAnsi="Arial" w:cs="Arial"/>
          <w:noProof/>
          <w:sz w:val="28"/>
          <w:szCs w:val="28"/>
        </w:rPr>
        <w:t xml:space="preserve"> </w:t>
      </w:r>
      <w:r w:rsidR="002A4E26" w:rsidRPr="00B84395">
        <w:rPr>
          <w:rFonts w:ascii="Arial" w:hAnsi="Arial" w:cs="Arial"/>
          <w:noProof/>
          <w:sz w:val="28"/>
          <w:szCs w:val="28"/>
        </w:rPr>
        <w:t>Authentieke missie in Nederland en omstreken – leef en deel het evangelie in de wereld van vandaag/ Misi yang otentik di Belanda dan sekitarnya – Hidupi dan bagikan Injil di dunia yang nyata</w:t>
      </w:r>
      <w:r w:rsidRPr="00594DC4">
        <w:rPr>
          <w:rFonts w:ascii="Arial" w:hAnsi="Arial" w:cs="Arial"/>
          <w:noProof/>
          <w:sz w:val="28"/>
          <w:szCs w:val="28"/>
        </w:rPr>
        <w:t>”</w:t>
      </w:r>
    </w:p>
    <w:p w14:paraId="44B620B2" w14:textId="77777777" w:rsidR="00165C0A" w:rsidRDefault="00165C0A" w:rsidP="00165C0A">
      <w:pPr>
        <w:ind w:left="7080" w:right="91"/>
        <w:rPr>
          <w:rFonts w:ascii="Arial" w:hAnsi="Arial"/>
        </w:rPr>
      </w:pPr>
    </w:p>
    <w:p w14:paraId="1A11138D" w14:textId="77777777" w:rsidR="00165C0A" w:rsidRPr="00384A5D" w:rsidRDefault="00165C0A" w:rsidP="00165C0A">
      <w:pPr>
        <w:ind w:right="91"/>
        <w:rPr>
          <w:rFonts w:ascii="Arial" w:hAnsi="Arial" w:cs="Arial"/>
        </w:rPr>
      </w:pPr>
      <w:r w:rsidRPr="00384A5D">
        <w:rPr>
          <w:rFonts w:ascii="Arial" w:hAnsi="Arial" w:cs="Arial"/>
        </w:rPr>
        <w:t xml:space="preserve">Aan: </w:t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  <w:t>Amstelveen, 9 mei 2026</w:t>
      </w:r>
    </w:p>
    <w:p w14:paraId="1C27C0B9" w14:textId="77777777" w:rsidR="00165C0A" w:rsidRPr="00384A5D" w:rsidRDefault="00384A5D" w:rsidP="00165C0A">
      <w:pPr>
        <w:ind w:right="91"/>
        <w:rPr>
          <w:rFonts w:ascii="Arial" w:hAnsi="Arial" w:cs="Arial"/>
        </w:rPr>
      </w:pPr>
      <w:r w:rsidRPr="00384A5D">
        <w:rPr>
          <w:rFonts w:ascii="Arial" w:hAnsi="Arial" w:cs="Arial"/>
        </w:rPr>
        <w:t>ds. C. de Jonge</w:t>
      </w:r>
    </w:p>
    <w:p w14:paraId="3C192B09" w14:textId="77777777" w:rsidR="007D7A9A" w:rsidRPr="00384A5D" w:rsidRDefault="007D7A9A" w:rsidP="000D7C3C">
      <w:pPr>
        <w:pStyle w:val="Header"/>
        <w:tabs>
          <w:tab w:val="clear" w:pos="4536"/>
          <w:tab w:val="clear" w:pos="9072"/>
        </w:tabs>
        <w:jc w:val="center"/>
        <w:rPr>
          <w:rFonts w:ascii="Arial" w:hAnsi="Arial" w:cs="Arial"/>
          <w:sz w:val="28"/>
          <w:szCs w:val="28"/>
          <w:lang w:val="nl-NL"/>
        </w:rPr>
      </w:pPr>
    </w:p>
    <w:p w14:paraId="2C94CA18" w14:textId="77777777" w:rsidR="000D7C3C" w:rsidRPr="00384A5D" w:rsidRDefault="000D7C3C">
      <w:pPr>
        <w:pStyle w:val="Heading1"/>
        <w:jc w:val="center"/>
        <w:rPr>
          <w:rFonts w:ascii="Arial" w:hAnsi="Arial" w:cs="Arial"/>
          <w:sz w:val="20"/>
          <w:u w:val="single"/>
          <w:lang w:val="nl-NL"/>
        </w:rPr>
      </w:pPr>
    </w:p>
    <w:p w14:paraId="6319BBAE" w14:textId="77777777" w:rsidR="007D7A9A" w:rsidRPr="00D320D1" w:rsidRDefault="007D7A9A">
      <w:pPr>
        <w:pStyle w:val="Heading1"/>
        <w:jc w:val="center"/>
        <w:rPr>
          <w:rFonts w:ascii="Arial" w:hAnsi="Arial" w:cs="Arial"/>
          <w:b/>
          <w:bCs/>
          <w:sz w:val="20"/>
          <w:u w:val="single"/>
          <w:lang w:val="nl-NL"/>
        </w:rPr>
      </w:pPr>
      <w:r w:rsidRPr="00D320D1">
        <w:rPr>
          <w:rFonts w:ascii="Arial" w:hAnsi="Arial" w:cs="Arial"/>
          <w:b/>
          <w:bCs/>
          <w:sz w:val="20"/>
          <w:u w:val="single"/>
          <w:lang w:val="nl-NL"/>
        </w:rPr>
        <w:t>Bevestiging preek</w:t>
      </w:r>
    </w:p>
    <w:p w14:paraId="6D41EE8E" w14:textId="77777777" w:rsidR="007D7A9A" w:rsidRPr="00384A5D" w:rsidRDefault="007D7A9A">
      <w:pPr>
        <w:rPr>
          <w:rFonts w:ascii="Arial" w:hAnsi="Arial" w:cs="Arial"/>
        </w:rPr>
      </w:pPr>
    </w:p>
    <w:p w14:paraId="1569B074" w14:textId="77777777" w:rsidR="000710CF" w:rsidRPr="00384A5D" w:rsidRDefault="000710CF" w:rsidP="000710CF">
      <w:pPr>
        <w:rPr>
          <w:rFonts w:ascii="Arial" w:hAnsi="Arial" w:cs="Arial"/>
        </w:rPr>
      </w:pPr>
      <w:r w:rsidRPr="00384A5D">
        <w:rPr>
          <w:rFonts w:ascii="Arial" w:hAnsi="Arial" w:cs="Arial"/>
        </w:rPr>
        <w:t>Geachte ds. Jonge,</w:t>
      </w:r>
    </w:p>
    <w:p w14:paraId="12A31727" w14:textId="77777777" w:rsidR="007D7A9A" w:rsidRPr="00384A5D" w:rsidRDefault="007D7A9A">
      <w:pPr>
        <w:rPr>
          <w:rFonts w:ascii="Arial" w:hAnsi="Arial" w:cs="Arial"/>
          <w:sz w:val="16"/>
          <w:szCs w:val="16"/>
        </w:rPr>
      </w:pPr>
    </w:p>
    <w:p w14:paraId="15BBF1D0" w14:textId="77777777" w:rsidR="00397131" w:rsidRPr="00384A5D" w:rsidRDefault="007D7A9A" w:rsidP="00176406">
      <w:pPr>
        <w:pStyle w:val="BodyText2"/>
        <w:rPr>
          <w:rFonts w:ascii="Arial" w:hAnsi="Arial" w:cs="Arial"/>
          <w:sz w:val="20"/>
          <w:szCs w:val="16"/>
          <w:lang w:val="nl-NL"/>
        </w:rPr>
      </w:pPr>
      <w:r w:rsidRPr="00384A5D">
        <w:rPr>
          <w:rFonts w:ascii="Arial" w:hAnsi="Arial" w:cs="Arial"/>
          <w:sz w:val="20"/>
          <w:szCs w:val="16"/>
          <w:lang w:val="nl-NL"/>
        </w:rPr>
        <w:t xml:space="preserve">Onder dankzegging bevestigen wij hierbij de met u afgesproken preekbeurt in de GKIN </w:t>
      </w:r>
      <w:r w:rsidR="00430FDB" w:rsidRPr="00384A5D">
        <w:rPr>
          <w:rFonts w:ascii="Arial" w:hAnsi="Arial" w:cs="Arial"/>
          <w:sz w:val="20"/>
          <w:szCs w:val="16"/>
          <w:lang w:val="nl-NL"/>
        </w:rPr>
        <w:t>Online E</w:t>
      </w:r>
      <w:r w:rsidRPr="00384A5D">
        <w:rPr>
          <w:rFonts w:ascii="Arial" w:hAnsi="Arial" w:cs="Arial"/>
          <w:sz w:val="20"/>
          <w:szCs w:val="16"/>
          <w:lang w:val="nl-NL"/>
        </w:rPr>
        <w:t xml:space="preserve">redienst op </w:t>
      </w:r>
    </w:p>
    <w:p w14:paraId="66386657" w14:textId="77777777" w:rsidR="00891CA1" w:rsidRPr="00384A5D" w:rsidRDefault="00D320D1" w:rsidP="00176406">
      <w:pPr>
        <w:pStyle w:val="BodyText2"/>
        <w:rPr>
          <w:rFonts w:ascii="Arial" w:hAnsi="Arial" w:cs="Arial"/>
          <w:sz w:val="16"/>
          <w:szCs w:val="16"/>
          <w:lang w:val="nl-NL"/>
        </w:rPr>
      </w:pPr>
      <w:r w:rsidRPr="00384A5D">
        <w:rPr>
          <w:rFonts w:ascii="Arial" w:hAnsi="Arial" w:cs="Arial"/>
          <w:b/>
          <w:sz w:val="20"/>
          <w:szCs w:val="16"/>
          <w:lang w:val="nl-NL"/>
        </w:rPr>
        <w:t xml:space="preserve">Zondag 10 mei 2026 om 10:30 uur in het GKIN Kerkgebouw, Bouwerij 52, 1185 XX Amstelveen. </w:t>
      </w:r>
    </w:p>
    <w:p w14:paraId="1CBB1723" w14:textId="77777777" w:rsidR="00891CA1" w:rsidRPr="00384A5D" w:rsidRDefault="00891CA1" w:rsidP="00176406">
      <w:pPr>
        <w:pStyle w:val="BodyText2"/>
        <w:rPr>
          <w:rFonts w:ascii="Arial" w:hAnsi="Arial" w:cs="Arial"/>
          <w:sz w:val="20"/>
          <w:lang w:val="nl-NL"/>
        </w:rPr>
      </w:pPr>
    </w:p>
    <w:p w14:paraId="50735309" w14:textId="77777777" w:rsidR="007D7A9A" w:rsidRPr="00384A5D" w:rsidRDefault="00404827" w:rsidP="00176406">
      <w:pPr>
        <w:pStyle w:val="BodyText2"/>
        <w:rPr>
          <w:rFonts w:ascii="Arial" w:hAnsi="Arial" w:cs="Arial"/>
          <w:sz w:val="20"/>
          <w:lang w:val="nl-NL"/>
        </w:rPr>
      </w:pPr>
      <w:r w:rsidRPr="00384A5D">
        <w:rPr>
          <w:rFonts w:ascii="Arial" w:hAnsi="Arial" w:cs="Arial"/>
          <w:sz w:val="20"/>
          <w:lang w:val="nl-NL"/>
        </w:rPr>
        <w:t xml:space="preserve">Wij verzoeken u vriendelijk om uiterlijk dinsdag 5 mei 2026 het invulformulier ingevuld terug te sturen met een reply </w:t>
      </w:r>
      <w:proofErr w:type="spellStart"/>
      <w:r w:rsidRPr="00384A5D">
        <w:rPr>
          <w:rFonts w:ascii="Arial" w:hAnsi="Arial" w:cs="Arial"/>
          <w:sz w:val="20"/>
          <w:lang w:val="nl-NL"/>
        </w:rPr>
        <w:t>all</w:t>
      </w:r>
      <w:proofErr w:type="spellEnd"/>
      <w:r w:rsidRPr="00384A5D">
        <w:rPr>
          <w:rFonts w:ascii="Arial" w:hAnsi="Arial" w:cs="Arial"/>
          <w:sz w:val="20"/>
          <w:lang w:val="nl-NL"/>
        </w:rPr>
        <w:t>.</w:t>
      </w:r>
    </w:p>
    <w:p w14:paraId="73455862" w14:textId="77777777" w:rsidR="007D7A9A" w:rsidRPr="00384A5D" w:rsidRDefault="007D7A9A" w:rsidP="007D7A9A">
      <w:pPr>
        <w:pStyle w:val="BodyText"/>
        <w:rPr>
          <w:rFonts w:ascii="Arial" w:hAnsi="Arial" w:cs="Arial"/>
          <w:sz w:val="20"/>
          <w:lang w:val="nl-NL"/>
        </w:rPr>
      </w:pPr>
    </w:p>
    <w:p w14:paraId="465C98D1" w14:textId="77777777" w:rsidR="000654B8" w:rsidRDefault="000654B8" w:rsidP="000654B8">
      <w:pPr>
        <w:pStyle w:val="BodyText2"/>
        <w:rPr>
          <w:rFonts w:ascii="Arial" w:hAnsi="Arial" w:cs="Arial"/>
          <w:sz w:val="20"/>
          <w:lang w:val="nl-NL"/>
        </w:rPr>
      </w:pPr>
      <w:r w:rsidRPr="00384A5D">
        <w:rPr>
          <w:rFonts w:ascii="Arial" w:hAnsi="Arial" w:cs="Arial"/>
          <w:sz w:val="20"/>
          <w:lang w:val="nl-NL"/>
        </w:rPr>
        <w:t>Na de mededelingen volgt de liturgie:</w:t>
      </w:r>
    </w:p>
    <w:p w14:paraId="695F7572" w14:textId="77777777" w:rsidR="002C71C3" w:rsidRDefault="002C71C3" w:rsidP="000654B8">
      <w:pPr>
        <w:pStyle w:val="BodyText2"/>
        <w:rPr>
          <w:rFonts w:ascii="Arial" w:hAnsi="Arial" w:cs="Arial"/>
          <w:sz w:val="20"/>
          <w:lang w:val="nl-NL"/>
        </w:rPr>
      </w:pPr>
    </w:p>
    <w:tbl>
      <w:tblPr>
        <w:tblW w:w="9436" w:type="dxa"/>
        <w:tblInd w:w="250" w:type="dxa"/>
        <w:tblLook w:val="04A0" w:firstRow="1" w:lastRow="0" w:firstColumn="1" w:lastColumn="0" w:noHBand="0" w:noVBand="1"/>
      </w:tblPr>
      <w:tblGrid>
        <w:gridCol w:w="495"/>
        <w:gridCol w:w="7585"/>
        <w:gridCol w:w="1356"/>
      </w:tblGrid>
      <w:tr w:rsidR="00AF1CB7" w14:paraId="5F1F28CB" w14:textId="77777777">
        <w:tc>
          <w:tcPr>
            <w:tcW w:w="495" w:type="dxa"/>
          </w:tcPr>
          <w:p w14:paraId="0E29895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1.</w:t>
            </w:r>
          </w:p>
        </w:tc>
        <w:tc>
          <w:tcPr>
            <w:tcW w:w="7585" w:type="dxa"/>
          </w:tcPr>
          <w:p w14:paraId="6A8733F5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(1-2 verzen) intochtslied</w:t>
            </w:r>
          </w:p>
        </w:tc>
        <w:tc>
          <w:tcPr>
            <w:tcW w:w="1356" w:type="dxa"/>
          </w:tcPr>
          <w:p w14:paraId="5FE13E4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staande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0FFDBAFB" w14:textId="77777777">
        <w:tc>
          <w:tcPr>
            <w:tcW w:w="495" w:type="dxa"/>
          </w:tcPr>
          <w:p w14:paraId="496CEF6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2.</w:t>
            </w:r>
          </w:p>
        </w:tc>
        <w:tc>
          <w:tcPr>
            <w:tcW w:w="7585" w:type="dxa"/>
          </w:tcPr>
          <w:p w14:paraId="73282AD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Stil gebed</w:t>
            </w:r>
          </w:p>
        </w:tc>
        <w:tc>
          <w:tcPr>
            <w:tcW w:w="1356" w:type="dxa"/>
          </w:tcPr>
          <w:p w14:paraId="6700425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00EBF909" w14:textId="77777777">
        <w:tc>
          <w:tcPr>
            <w:tcW w:w="495" w:type="dxa"/>
          </w:tcPr>
          <w:p w14:paraId="13FAEB9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3.</w:t>
            </w:r>
          </w:p>
        </w:tc>
        <w:tc>
          <w:tcPr>
            <w:tcW w:w="7585" w:type="dxa"/>
          </w:tcPr>
          <w:p w14:paraId="1C2C4FAE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Votum en groet</w:t>
            </w:r>
          </w:p>
        </w:tc>
        <w:tc>
          <w:tcPr>
            <w:tcW w:w="1356" w:type="dxa"/>
          </w:tcPr>
          <w:p w14:paraId="6AF9818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8474A68" w14:textId="77777777">
        <w:tc>
          <w:tcPr>
            <w:tcW w:w="495" w:type="dxa"/>
          </w:tcPr>
          <w:p w14:paraId="77BD76A7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4.</w:t>
            </w:r>
          </w:p>
        </w:tc>
        <w:tc>
          <w:tcPr>
            <w:tcW w:w="7585" w:type="dxa"/>
          </w:tcPr>
          <w:p w14:paraId="3A7DE133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Aanvangstekst</w:t>
            </w:r>
          </w:p>
        </w:tc>
        <w:tc>
          <w:tcPr>
            <w:tcW w:w="1356" w:type="dxa"/>
          </w:tcPr>
          <w:p w14:paraId="0A35429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zittend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467A0A0C" w14:textId="77777777">
        <w:tc>
          <w:tcPr>
            <w:tcW w:w="495" w:type="dxa"/>
          </w:tcPr>
          <w:p w14:paraId="21FE452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5.</w:t>
            </w:r>
          </w:p>
        </w:tc>
        <w:tc>
          <w:tcPr>
            <w:tcW w:w="7585" w:type="dxa"/>
          </w:tcPr>
          <w:p w14:paraId="32B0E7E7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47BD5BD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952CF37" w14:textId="77777777">
        <w:tc>
          <w:tcPr>
            <w:tcW w:w="495" w:type="dxa"/>
          </w:tcPr>
          <w:p w14:paraId="52E0434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6.</w:t>
            </w:r>
          </w:p>
        </w:tc>
        <w:tc>
          <w:tcPr>
            <w:tcW w:w="7585" w:type="dxa"/>
          </w:tcPr>
          <w:p w14:paraId="0080E6B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De kinderen gaan naar de KND, er is geen Tienerdienst</w:t>
            </w:r>
          </w:p>
        </w:tc>
        <w:tc>
          <w:tcPr>
            <w:tcW w:w="1356" w:type="dxa"/>
          </w:tcPr>
          <w:p w14:paraId="6C20972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42FB80E4" w14:textId="77777777">
        <w:tc>
          <w:tcPr>
            <w:tcW w:w="495" w:type="dxa"/>
          </w:tcPr>
          <w:p w14:paraId="38E44A85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7.</w:t>
            </w:r>
          </w:p>
        </w:tc>
        <w:tc>
          <w:tcPr>
            <w:tcW w:w="7585" w:type="dxa"/>
          </w:tcPr>
          <w:p w14:paraId="290BAC7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Gebed tot toenadering</w:t>
            </w:r>
          </w:p>
        </w:tc>
        <w:tc>
          <w:tcPr>
            <w:tcW w:w="1356" w:type="dxa"/>
          </w:tcPr>
          <w:p w14:paraId="3FE4AE3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56826AF0" w14:textId="77777777">
        <w:tc>
          <w:tcPr>
            <w:tcW w:w="495" w:type="dxa"/>
          </w:tcPr>
          <w:p w14:paraId="458C84A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8.</w:t>
            </w:r>
          </w:p>
        </w:tc>
        <w:tc>
          <w:tcPr>
            <w:tcW w:w="7585" w:type="dxa"/>
          </w:tcPr>
          <w:p w14:paraId="3ACA65C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01AFF62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6258D0DD" w14:textId="77777777">
        <w:tc>
          <w:tcPr>
            <w:tcW w:w="495" w:type="dxa"/>
          </w:tcPr>
          <w:p w14:paraId="644D6B4E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9.</w:t>
            </w:r>
          </w:p>
        </w:tc>
        <w:tc>
          <w:tcPr>
            <w:tcW w:w="7585" w:type="dxa"/>
          </w:tcPr>
          <w:p w14:paraId="091A725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Genadeverkondiging</w:t>
            </w:r>
          </w:p>
        </w:tc>
        <w:tc>
          <w:tcPr>
            <w:tcW w:w="1356" w:type="dxa"/>
          </w:tcPr>
          <w:p w14:paraId="56A0653E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508819B7" w14:textId="77777777">
        <w:tc>
          <w:tcPr>
            <w:tcW w:w="495" w:type="dxa"/>
          </w:tcPr>
          <w:p w14:paraId="0451AA3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10.</w:t>
            </w:r>
          </w:p>
        </w:tc>
        <w:tc>
          <w:tcPr>
            <w:tcW w:w="7585" w:type="dxa"/>
          </w:tcPr>
          <w:p w14:paraId="4BFBEA7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 xml:space="preserve">Gods woord voor levensvernieuwing </w:t>
            </w:r>
          </w:p>
          <w:p w14:paraId="1A5E424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nl-NL"/>
              </w:rPr>
              <w:t>Bijv.een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nl-NL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nl-NL"/>
              </w:rPr>
              <w:t>bijbeltekst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nl-NL"/>
              </w:rPr>
              <w:t>/de 10 Geboden/het Liefdesgebed</w:t>
            </w:r>
          </w:p>
        </w:tc>
        <w:tc>
          <w:tcPr>
            <w:tcW w:w="1356" w:type="dxa"/>
          </w:tcPr>
          <w:p w14:paraId="2D20707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7068CE8F" w14:textId="77777777">
        <w:tc>
          <w:tcPr>
            <w:tcW w:w="495" w:type="dxa"/>
          </w:tcPr>
          <w:p w14:paraId="104F651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11.</w:t>
            </w:r>
          </w:p>
        </w:tc>
        <w:tc>
          <w:tcPr>
            <w:tcW w:w="7585" w:type="dxa"/>
          </w:tcPr>
          <w:p w14:paraId="50E4D9A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767E900A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04E012E7" w14:textId="77777777">
        <w:tc>
          <w:tcPr>
            <w:tcW w:w="495" w:type="dxa"/>
          </w:tcPr>
          <w:p w14:paraId="7FC9389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12.</w:t>
            </w:r>
          </w:p>
        </w:tc>
        <w:tc>
          <w:tcPr>
            <w:tcW w:w="7585" w:type="dxa"/>
          </w:tcPr>
          <w:p w14:paraId="658DB1D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Gebed om verlichting met de Heilige Geest</w:t>
            </w:r>
          </w:p>
        </w:tc>
        <w:tc>
          <w:tcPr>
            <w:tcW w:w="1356" w:type="dxa"/>
          </w:tcPr>
          <w:p w14:paraId="07EC074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25F0B92A" w14:textId="77777777">
        <w:tc>
          <w:tcPr>
            <w:tcW w:w="495" w:type="dxa"/>
          </w:tcPr>
          <w:p w14:paraId="2341CEC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13.</w:t>
            </w:r>
          </w:p>
        </w:tc>
        <w:tc>
          <w:tcPr>
            <w:tcW w:w="7585" w:type="dxa"/>
          </w:tcPr>
          <w:p w14:paraId="2EA79917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Schriftlezing (door 2 gemeenteleden)</w:t>
            </w:r>
          </w:p>
          <w:p w14:paraId="6EA8E28A" w14:textId="00B77A8D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Tekst door voorganger, reactie gemeente (“</w:t>
            </w:r>
            <w:r w:rsidR="00B86A88">
              <w:rPr>
                <w:rFonts w:ascii="Arial" w:hAnsi="Arial" w:cs="Arial"/>
                <w:sz w:val="18"/>
                <w:szCs w:val="18"/>
                <w:lang w:val="nl-NL"/>
              </w:rPr>
              <w:t>Halleluja</w:t>
            </w:r>
            <w:r>
              <w:rPr>
                <w:rFonts w:ascii="Arial" w:hAnsi="Arial" w:cs="Arial"/>
                <w:sz w:val="18"/>
                <w:szCs w:val="18"/>
                <w:lang w:val="nl-NL"/>
              </w:rPr>
              <w:t>”)</w:t>
            </w:r>
          </w:p>
        </w:tc>
        <w:tc>
          <w:tcPr>
            <w:tcW w:w="1356" w:type="dxa"/>
          </w:tcPr>
          <w:p w14:paraId="6007CA8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2FB928E9" w14:textId="77777777">
        <w:tc>
          <w:tcPr>
            <w:tcW w:w="495" w:type="dxa"/>
          </w:tcPr>
          <w:p w14:paraId="1EFC553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14.</w:t>
            </w:r>
          </w:p>
        </w:tc>
        <w:tc>
          <w:tcPr>
            <w:tcW w:w="7585" w:type="dxa"/>
          </w:tcPr>
          <w:p w14:paraId="515E6B29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 xml:space="preserve">Prediking (ongeveer ½ uur in totaal) – simultaan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nl-NL"/>
              </w:rPr>
              <w:t>gebeamed</w:t>
            </w:r>
            <w:proofErr w:type="spellEnd"/>
          </w:p>
        </w:tc>
        <w:tc>
          <w:tcPr>
            <w:tcW w:w="1356" w:type="dxa"/>
          </w:tcPr>
          <w:p w14:paraId="2E41DC9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42F94053" w14:textId="77777777">
        <w:tc>
          <w:tcPr>
            <w:tcW w:w="495" w:type="dxa"/>
          </w:tcPr>
          <w:p w14:paraId="6D633D1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15.</w:t>
            </w:r>
          </w:p>
        </w:tc>
        <w:tc>
          <w:tcPr>
            <w:tcW w:w="7585" w:type="dxa"/>
          </w:tcPr>
          <w:p w14:paraId="132CBD3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Meditatief piano of orgelspel</w:t>
            </w:r>
          </w:p>
        </w:tc>
        <w:tc>
          <w:tcPr>
            <w:tcW w:w="1356" w:type="dxa"/>
          </w:tcPr>
          <w:p w14:paraId="36645AB9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E888140" w14:textId="77777777">
        <w:tc>
          <w:tcPr>
            <w:tcW w:w="495" w:type="dxa"/>
          </w:tcPr>
          <w:p w14:paraId="6F25972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16.</w:t>
            </w:r>
          </w:p>
        </w:tc>
        <w:tc>
          <w:tcPr>
            <w:tcW w:w="7585" w:type="dxa"/>
          </w:tcPr>
          <w:p w14:paraId="1025903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Apostolische Geloofsbelijdenis (Uitgesproken of gezongen) begeleid door ouderling van dienst</w:t>
            </w:r>
          </w:p>
        </w:tc>
        <w:tc>
          <w:tcPr>
            <w:tcW w:w="1356" w:type="dxa"/>
          </w:tcPr>
          <w:p w14:paraId="0C19381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staande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5560C3B5" w14:textId="77777777">
        <w:tc>
          <w:tcPr>
            <w:tcW w:w="495" w:type="dxa"/>
          </w:tcPr>
          <w:p w14:paraId="15D33A03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17.</w:t>
            </w:r>
          </w:p>
        </w:tc>
        <w:tc>
          <w:tcPr>
            <w:tcW w:w="7585" w:type="dxa"/>
          </w:tcPr>
          <w:p w14:paraId="63653CA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3DD5FD3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zittend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4D3FAA8A" w14:textId="77777777">
        <w:tc>
          <w:tcPr>
            <w:tcW w:w="495" w:type="dxa"/>
          </w:tcPr>
          <w:p w14:paraId="5F90B712" w14:textId="67F31F84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</w:t>
            </w:r>
            <w:r w:rsidR="002F6D9B">
              <w:rPr>
                <w:rFonts w:ascii="Arial" w:hAnsi="Arial" w:cs="Arial"/>
                <w:sz w:val="18"/>
                <w:szCs w:val="18"/>
                <w:lang w:val="nl-NL"/>
              </w:rPr>
              <w:t>8</w:t>
            </w:r>
            <w:r>
              <w:rPr>
                <w:rFonts w:ascii="Arial" w:hAnsi="Arial" w:cs="Arial"/>
                <w:sz w:val="18"/>
                <w:szCs w:val="18"/>
                <w:lang w:val="nl-NL"/>
              </w:rPr>
              <w:t>.</w:t>
            </w:r>
          </w:p>
        </w:tc>
        <w:tc>
          <w:tcPr>
            <w:tcW w:w="7585" w:type="dxa"/>
          </w:tcPr>
          <w:p w14:paraId="4DCC0E9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Voorbede (eindigend met het Onze Vader)</w:t>
            </w:r>
          </w:p>
        </w:tc>
        <w:tc>
          <w:tcPr>
            <w:tcW w:w="1356" w:type="dxa"/>
          </w:tcPr>
          <w:p w14:paraId="2857D97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11548FFC" w14:textId="77777777">
        <w:tc>
          <w:tcPr>
            <w:tcW w:w="495" w:type="dxa"/>
          </w:tcPr>
          <w:p w14:paraId="1E7E3BF6" w14:textId="51F97390" w:rsidR="00AF1CB7" w:rsidRDefault="002F6D9B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19</w:t>
            </w:r>
            <w:r w:rsidR="00AF1CB7">
              <w:rPr>
                <w:rFonts w:ascii="Arial" w:hAnsi="Arial" w:cs="Arial"/>
                <w:sz w:val="18"/>
                <w:szCs w:val="18"/>
                <w:lang w:val="nl-NL"/>
              </w:rPr>
              <w:t>.</w:t>
            </w:r>
          </w:p>
        </w:tc>
        <w:tc>
          <w:tcPr>
            <w:tcW w:w="7585" w:type="dxa"/>
          </w:tcPr>
          <w:p w14:paraId="6BCF1F4F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Dankofferande onder samenzang. (Kinderen komen terug uit de KND)</w:t>
            </w:r>
          </w:p>
          <w:p w14:paraId="03F11CD4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Daarna een dankgebed door ouderling van dienst</w:t>
            </w:r>
          </w:p>
        </w:tc>
        <w:tc>
          <w:tcPr>
            <w:tcW w:w="1356" w:type="dxa"/>
          </w:tcPr>
          <w:p w14:paraId="53EB9F8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C9685D4" w14:textId="77777777">
        <w:tc>
          <w:tcPr>
            <w:tcW w:w="495" w:type="dxa"/>
          </w:tcPr>
          <w:p w14:paraId="74246D04" w14:textId="03C93BD1" w:rsidR="00AF1CB7" w:rsidRDefault="002F6D9B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20</w:t>
            </w:r>
            <w:r w:rsidR="00AF1CB7">
              <w:rPr>
                <w:rFonts w:ascii="Arial" w:hAnsi="Arial" w:cs="Arial"/>
                <w:sz w:val="18"/>
                <w:szCs w:val="18"/>
                <w:lang w:val="nl-NL"/>
              </w:rPr>
              <w:t>.</w:t>
            </w:r>
          </w:p>
        </w:tc>
        <w:tc>
          <w:tcPr>
            <w:tcW w:w="7585" w:type="dxa"/>
          </w:tcPr>
          <w:p w14:paraId="347734AE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5C2CC53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staande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17006A1D" w14:textId="77777777">
        <w:tc>
          <w:tcPr>
            <w:tcW w:w="495" w:type="dxa"/>
          </w:tcPr>
          <w:p w14:paraId="7598EE5A" w14:textId="13774D4C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</w:t>
            </w:r>
            <w:r w:rsidR="002F6D9B">
              <w:rPr>
                <w:rFonts w:ascii="Arial" w:hAnsi="Arial" w:cs="Arial"/>
                <w:sz w:val="18"/>
                <w:szCs w:val="18"/>
                <w:lang w:val="nl-NL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nl-NL"/>
              </w:rPr>
              <w:t>.</w:t>
            </w:r>
          </w:p>
        </w:tc>
        <w:tc>
          <w:tcPr>
            <w:tcW w:w="7585" w:type="dxa"/>
          </w:tcPr>
          <w:p w14:paraId="06FCF8D2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Zending en Zegen</w:t>
            </w:r>
          </w:p>
          <w:p w14:paraId="31E24903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Tekst door voorganger, reactie gemeente (zie toelichting nieuwe liturgie)</w:t>
            </w:r>
          </w:p>
        </w:tc>
        <w:tc>
          <w:tcPr>
            <w:tcW w:w="1356" w:type="dxa"/>
          </w:tcPr>
          <w:p w14:paraId="5117BED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6E7B7132" w14:textId="77777777">
        <w:tc>
          <w:tcPr>
            <w:tcW w:w="495" w:type="dxa"/>
          </w:tcPr>
          <w:p w14:paraId="05F39CA0" w14:textId="57069EEB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</w:t>
            </w:r>
            <w:r w:rsidR="002F6D9B">
              <w:rPr>
                <w:rFonts w:ascii="Arial" w:hAnsi="Arial" w:cs="Arial"/>
                <w:sz w:val="18"/>
                <w:szCs w:val="18"/>
                <w:lang w:val="nl-NL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nl-NL"/>
              </w:rPr>
              <w:t>.</w:t>
            </w:r>
          </w:p>
        </w:tc>
        <w:tc>
          <w:tcPr>
            <w:tcW w:w="7585" w:type="dxa"/>
          </w:tcPr>
          <w:p w14:paraId="6DCC618A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“Amen, amen, amen”</w:t>
            </w:r>
          </w:p>
        </w:tc>
        <w:tc>
          <w:tcPr>
            <w:tcW w:w="1356" w:type="dxa"/>
          </w:tcPr>
          <w:p w14:paraId="54C6ECE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292E78A9" w14:textId="77777777">
        <w:tc>
          <w:tcPr>
            <w:tcW w:w="495" w:type="dxa"/>
          </w:tcPr>
          <w:p w14:paraId="10B2811B" w14:textId="3B2D7325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</w:t>
            </w:r>
            <w:r w:rsidR="002F6D9B">
              <w:rPr>
                <w:rFonts w:ascii="Arial" w:hAnsi="Arial" w:cs="Arial"/>
                <w:sz w:val="18"/>
                <w:szCs w:val="18"/>
                <w:lang w:val="nl-NL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nl-NL"/>
              </w:rPr>
              <w:t>.</w:t>
            </w:r>
          </w:p>
        </w:tc>
        <w:tc>
          <w:tcPr>
            <w:tcW w:w="7585" w:type="dxa"/>
          </w:tcPr>
          <w:p w14:paraId="2B0F988A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Stil gebed</w:t>
            </w:r>
          </w:p>
        </w:tc>
        <w:tc>
          <w:tcPr>
            <w:tcW w:w="1356" w:type="dxa"/>
          </w:tcPr>
          <w:p w14:paraId="105BB4A9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</w:tbl>
    <w:p w14:paraId="76D7A6E2" w14:textId="77777777" w:rsidR="000654B8" w:rsidRPr="00384A5D" w:rsidRDefault="000654B8" w:rsidP="000654B8">
      <w:pPr>
        <w:rPr>
          <w:rFonts w:ascii="Arial" w:hAnsi="Arial" w:cs="Arial"/>
        </w:rPr>
      </w:pPr>
    </w:p>
    <w:p w14:paraId="4A2A34D8" w14:textId="77777777" w:rsidR="007D7A9A" w:rsidRPr="00384A5D" w:rsidRDefault="007D7A9A">
      <w:pPr>
        <w:rPr>
          <w:rFonts w:ascii="Arial" w:hAnsi="Arial" w:cs="Arial"/>
        </w:rPr>
      </w:pPr>
      <w:r w:rsidRPr="00384A5D">
        <w:rPr>
          <w:rFonts w:ascii="Arial" w:hAnsi="Arial" w:cs="Arial"/>
        </w:rPr>
        <w:t>(</w:t>
      </w:r>
      <w:proofErr w:type="gramStart"/>
      <w:r w:rsidRPr="00384A5D">
        <w:rPr>
          <w:rFonts w:ascii="Arial" w:hAnsi="Arial" w:cs="Arial"/>
        </w:rPr>
        <w:t>de</w:t>
      </w:r>
      <w:proofErr w:type="gramEnd"/>
      <w:r w:rsidRPr="00384A5D">
        <w:rPr>
          <w:rFonts w:ascii="Arial" w:hAnsi="Arial" w:cs="Arial"/>
        </w:rPr>
        <w:t xml:space="preserve"> gezangen zijn gekozen uit 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Jemaat</w:t>
      </w:r>
      <w:proofErr w:type="spellEnd"/>
      <w:r w:rsidRPr="00384A5D">
        <w:rPr>
          <w:rFonts w:ascii="Arial" w:hAnsi="Arial" w:cs="Arial"/>
        </w:rPr>
        <w:t xml:space="preserve"> en/of </w:t>
      </w:r>
      <w:proofErr w:type="spellStart"/>
      <w:r w:rsidRPr="00384A5D">
        <w:rPr>
          <w:rFonts w:ascii="Arial" w:hAnsi="Arial" w:cs="Arial"/>
        </w:rPr>
        <w:t>Nyanyikanlah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Baru en/of Opwekkingsliederen)</w:t>
      </w:r>
    </w:p>
    <w:p w14:paraId="503A2F57" w14:textId="77777777" w:rsidR="00751400" w:rsidRPr="00384A5D" w:rsidRDefault="00751400">
      <w:pPr>
        <w:rPr>
          <w:rFonts w:ascii="Arial" w:hAnsi="Arial" w:cs="Arial"/>
        </w:rPr>
      </w:pPr>
    </w:p>
    <w:p w14:paraId="6336F385" w14:textId="77777777" w:rsidR="007D7A9A" w:rsidRPr="00384A5D" w:rsidRDefault="007D7A9A">
      <w:pPr>
        <w:rPr>
          <w:rFonts w:ascii="Arial" w:hAnsi="Arial" w:cs="Arial"/>
        </w:rPr>
      </w:pPr>
      <w:r w:rsidRPr="00384A5D">
        <w:rPr>
          <w:rFonts w:ascii="Arial" w:hAnsi="Arial" w:cs="Arial"/>
        </w:rPr>
        <w:t xml:space="preserve">Moge de </w:t>
      </w:r>
      <w:proofErr w:type="spellStart"/>
      <w:r w:rsidRPr="00384A5D">
        <w:rPr>
          <w:rFonts w:ascii="Arial" w:hAnsi="Arial" w:cs="Arial"/>
        </w:rPr>
        <w:t>Here</w:t>
      </w:r>
      <w:proofErr w:type="spellEnd"/>
      <w:r w:rsidRPr="00384A5D">
        <w:rPr>
          <w:rFonts w:ascii="Arial" w:hAnsi="Arial" w:cs="Arial"/>
        </w:rPr>
        <w:t xml:space="preserve"> de voorbereiding en de uitvoering van de eredienst begeleiden en zegenen.</w:t>
      </w:r>
    </w:p>
    <w:p w14:paraId="4E292A21" w14:textId="77777777" w:rsidR="007D7A9A" w:rsidRPr="00384A5D" w:rsidRDefault="007D7A9A">
      <w:pPr>
        <w:rPr>
          <w:rFonts w:ascii="Arial" w:hAnsi="Arial" w:cs="Arial"/>
        </w:rPr>
      </w:pPr>
    </w:p>
    <w:p w14:paraId="1C4214A6" w14:textId="77777777" w:rsidR="00891CA1" w:rsidRPr="00384A5D" w:rsidRDefault="007D7A9A">
      <w:pPr>
        <w:rPr>
          <w:rFonts w:ascii="Arial" w:hAnsi="Arial" w:cs="Arial"/>
        </w:rPr>
      </w:pPr>
      <w:r w:rsidRPr="00384A5D">
        <w:rPr>
          <w:rFonts w:ascii="Arial" w:hAnsi="Arial" w:cs="Arial"/>
        </w:rPr>
        <w:t>Met vriendelijke groet</w:t>
      </w:r>
      <w:r w:rsidR="00891CA1" w:rsidRPr="00384A5D">
        <w:rPr>
          <w:rFonts w:ascii="Arial" w:hAnsi="Arial" w:cs="Arial"/>
        </w:rPr>
        <w:t>,</w:t>
      </w:r>
      <w:r w:rsidR="00BD7D67" w:rsidRPr="00384A5D">
        <w:rPr>
          <w:rFonts w:ascii="Arial" w:hAnsi="Arial" w:cs="Arial"/>
        </w:rPr>
        <w:t xml:space="preserve"> </w:t>
      </w:r>
    </w:p>
    <w:p w14:paraId="2E1EE3EC" w14:textId="77777777" w:rsidR="00165C0A" w:rsidRPr="00384A5D" w:rsidRDefault="00253ABC">
      <w:pPr>
        <w:rPr>
          <w:rFonts w:ascii="Arial" w:hAnsi="Arial" w:cs="Arial"/>
        </w:rPr>
      </w:pPr>
      <w:r w:rsidRPr="00384A5D">
        <w:rPr>
          <w:rFonts w:ascii="Arial" w:hAnsi="Arial" w:cs="Arial"/>
        </w:rPr>
        <w:t>Vega Hardono</w:t>
      </w:r>
    </w:p>
    <w:p w14:paraId="721A9060" w14:textId="77777777" w:rsidR="007D7A9A" w:rsidRPr="00384A5D" w:rsidRDefault="001201F2">
      <w:p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165C0A" w:rsidRPr="00384A5D">
        <w:rPr>
          <w:rFonts w:ascii="Arial" w:hAnsi="Arial" w:cs="Arial"/>
        </w:rPr>
        <w:t>egio secretaris GKIN Amstelveen</w:t>
      </w:r>
      <w:r w:rsidR="007D7A9A" w:rsidRPr="00384A5D">
        <w:rPr>
          <w:rFonts w:ascii="Arial" w:hAnsi="Arial" w:cs="Arial"/>
        </w:rPr>
        <w:t xml:space="preserve"> </w:t>
      </w:r>
      <w:r w:rsidR="007D7A9A" w:rsidRPr="00384A5D">
        <w:rPr>
          <w:rFonts w:ascii="Arial" w:hAnsi="Arial" w:cs="Arial"/>
        </w:rPr>
        <w:br w:type="page"/>
      </w:r>
    </w:p>
    <w:p w14:paraId="0021A332" w14:textId="77777777" w:rsidR="00DA4056" w:rsidRPr="00384A5D" w:rsidRDefault="00DA4056">
      <w:pPr>
        <w:rPr>
          <w:rFonts w:ascii="Arial" w:hAnsi="Arial" w:cs="Arial"/>
        </w:rPr>
      </w:pPr>
    </w:p>
    <w:p w14:paraId="257E736E" w14:textId="77777777" w:rsidR="007D7A9A" w:rsidRPr="00E0794A" w:rsidRDefault="007D7A9A" w:rsidP="007D7A9A">
      <w:pPr>
        <w:pStyle w:val="Heading1"/>
        <w:ind w:left="708"/>
        <w:jc w:val="center"/>
        <w:rPr>
          <w:rFonts w:ascii="Arial" w:hAnsi="Arial" w:cs="Arial"/>
          <w:sz w:val="20"/>
          <w:u w:val="single"/>
        </w:rPr>
      </w:pPr>
      <w:r w:rsidRPr="00E0794A">
        <w:rPr>
          <w:rFonts w:ascii="Arial" w:hAnsi="Arial" w:cs="Arial"/>
          <w:sz w:val="20"/>
          <w:u w:val="single"/>
        </w:rPr>
        <w:t xml:space="preserve">I N V U L F O R M U L I E </w:t>
      </w:r>
      <w:proofErr w:type="gramStart"/>
      <w:r w:rsidRPr="00E0794A">
        <w:rPr>
          <w:rFonts w:ascii="Arial" w:hAnsi="Arial" w:cs="Arial"/>
          <w:sz w:val="20"/>
          <w:u w:val="single"/>
        </w:rPr>
        <w:t>R :</w:t>
      </w:r>
      <w:proofErr w:type="gramEnd"/>
    </w:p>
    <w:p w14:paraId="7F1F1AA0" w14:textId="77777777" w:rsidR="007D7A9A" w:rsidRPr="00E0794A" w:rsidRDefault="007D7A9A" w:rsidP="007D7A9A">
      <w:pPr>
        <w:rPr>
          <w:rFonts w:ascii="Arial" w:hAnsi="Arial" w:cs="Arial"/>
          <w:lang w:val="en-US"/>
        </w:rPr>
      </w:pPr>
    </w:p>
    <w:p w14:paraId="674D6847" w14:textId="77777777" w:rsidR="007D7A9A" w:rsidRPr="00E0794A" w:rsidRDefault="007D7A9A" w:rsidP="00176406">
      <w:pPr>
        <w:ind w:firstLine="708"/>
        <w:rPr>
          <w:rFonts w:ascii="Arial" w:hAnsi="Arial" w:cs="Arial"/>
          <w:lang w:val="en-US"/>
        </w:rPr>
      </w:pPr>
      <w:r w:rsidRPr="00E0794A">
        <w:rPr>
          <w:rFonts w:ascii="Arial" w:hAnsi="Arial" w:cs="Arial"/>
          <w:lang w:val="en-US"/>
        </w:rPr>
        <w:t xml:space="preserve">Aan: </w:t>
      </w:r>
      <w:r w:rsidRPr="00E0794A">
        <w:rPr>
          <w:rFonts w:ascii="Arial" w:hAnsi="Arial" w:cs="Arial"/>
          <w:lang w:val="en-US"/>
        </w:rPr>
        <w:tab/>
      </w:r>
      <w:r w:rsidR="00176406" w:rsidRPr="00E0794A">
        <w:rPr>
          <w:rFonts w:ascii="Arial" w:hAnsi="Arial" w:cs="Arial"/>
          <w:lang w:val="en-US"/>
        </w:rPr>
        <w:t xml:space="preserve">reply all </w:t>
      </w:r>
      <w:r w:rsidR="00BD7D67" w:rsidRPr="00E0794A">
        <w:rPr>
          <w:rFonts w:ascii="Arial" w:hAnsi="Arial" w:cs="Arial"/>
          <w:lang w:val="en-US"/>
        </w:rPr>
        <w:t xml:space="preserve"> </w:t>
      </w:r>
    </w:p>
    <w:p w14:paraId="1FA66B40" w14:textId="77777777" w:rsidR="007D7A9A" w:rsidRPr="00E0794A" w:rsidRDefault="007D7A9A" w:rsidP="007D7A9A">
      <w:pPr>
        <w:rPr>
          <w:rFonts w:ascii="Arial" w:hAnsi="Arial" w:cs="Arial"/>
          <w:lang w:val="en-US"/>
        </w:rPr>
      </w:pPr>
    </w:p>
    <w:p w14:paraId="4E6D289A" w14:textId="77777777" w:rsidR="007D7A9A" w:rsidRPr="00E0794A" w:rsidRDefault="007D7A9A" w:rsidP="007D7A9A">
      <w:pPr>
        <w:rPr>
          <w:rFonts w:ascii="Arial" w:hAnsi="Arial" w:cs="Arial"/>
          <w:lang w:val="en-US"/>
        </w:rPr>
      </w:pP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</w:p>
    <w:tbl>
      <w:tblPr>
        <w:tblW w:w="1019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111"/>
        <w:gridCol w:w="236"/>
        <w:gridCol w:w="5845"/>
      </w:tblGrid>
      <w:tr w:rsidR="002C71C3" w14:paraId="34109704" w14:textId="77777777">
        <w:tc>
          <w:tcPr>
            <w:tcW w:w="4111" w:type="dxa"/>
          </w:tcPr>
          <w:p w14:paraId="4CBB782E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Eredienst in de GKIN-regio Amstelveen op</w:t>
            </w:r>
          </w:p>
        </w:tc>
        <w:tc>
          <w:tcPr>
            <w:tcW w:w="236" w:type="dxa"/>
          </w:tcPr>
          <w:p w14:paraId="4EFE6D8D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11BDA932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Zondag 10 mei 2026</w:t>
            </w:r>
          </w:p>
        </w:tc>
      </w:tr>
      <w:tr w:rsidR="002C71C3" w14:paraId="761F7B6E" w14:textId="77777777">
        <w:tc>
          <w:tcPr>
            <w:tcW w:w="4111" w:type="dxa"/>
          </w:tcPr>
          <w:p w14:paraId="7B7E429A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in</w:t>
            </w:r>
            <w:proofErr w:type="gramEnd"/>
          </w:p>
        </w:tc>
        <w:tc>
          <w:tcPr>
            <w:tcW w:w="236" w:type="dxa"/>
          </w:tcPr>
          <w:p w14:paraId="35CDF91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39D9DDD1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GKIN Kerkgebouw, Bouwerij 52, Amstelveen</w:t>
            </w:r>
          </w:p>
        </w:tc>
      </w:tr>
      <w:tr w:rsidR="002C71C3" w14:paraId="4EAEC872" w14:textId="77777777">
        <w:tc>
          <w:tcPr>
            <w:tcW w:w="4111" w:type="dxa"/>
          </w:tcPr>
          <w:p w14:paraId="30CF295E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om</w:t>
            </w:r>
            <w:proofErr w:type="gramEnd"/>
          </w:p>
        </w:tc>
        <w:tc>
          <w:tcPr>
            <w:tcW w:w="236" w:type="dxa"/>
          </w:tcPr>
          <w:p w14:paraId="1672BF1C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B1A655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10:30 uur</w:t>
            </w:r>
          </w:p>
        </w:tc>
      </w:tr>
      <w:tr w:rsidR="002C71C3" w14:paraId="09DD37DB" w14:textId="77777777">
        <w:tc>
          <w:tcPr>
            <w:tcW w:w="4111" w:type="dxa"/>
          </w:tcPr>
          <w:p w14:paraId="224C9156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voorganger</w:t>
            </w:r>
            <w:proofErr w:type="gramEnd"/>
          </w:p>
        </w:tc>
        <w:tc>
          <w:tcPr>
            <w:tcW w:w="236" w:type="dxa"/>
          </w:tcPr>
          <w:p w14:paraId="6E705480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66669E8B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ds. C. de Jonge</w:t>
            </w:r>
          </w:p>
        </w:tc>
      </w:tr>
      <w:tr w:rsidR="002C71C3" w14:paraId="2C8F47D0" w14:textId="77777777">
        <w:tc>
          <w:tcPr>
            <w:tcW w:w="4111" w:type="dxa"/>
          </w:tcPr>
          <w:p w14:paraId="06B47B9E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Ouderling van Dienst</w:t>
            </w:r>
          </w:p>
        </w:tc>
        <w:tc>
          <w:tcPr>
            <w:tcW w:w="236" w:type="dxa"/>
          </w:tcPr>
          <w:p w14:paraId="54F71292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25905165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zr. Joyce </w:t>
            </w:r>
            <w:proofErr w:type="spellStart"/>
            <w:r>
              <w:rPr>
                <w:rFonts w:ascii="Arial" w:hAnsi="Arial" w:cs="Arial"/>
              </w:rPr>
              <w:t>Tearalangi</w:t>
            </w:r>
            <w:proofErr w:type="spellEnd"/>
          </w:p>
        </w:tc>
      </w:tr>
      <w:tr w:rsidR="002C71C3" w14:paraId="43249AAE" w14:textId="77777777">
        <w:tc>
          <w:tcPr>
            <w:tcW w:w="4111" w:type="dxa"/>
          </w:tcPr>
          <w:p w14:paraId="0FC2D247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Eerste </w:t>
            </w:r>
            <w:proofErr w:type="spellStart"/>
            <w:r>
              <w:rPr>
                <w:rFonts w:ascii="Arial" w:hAnsi="Arial" w:cs="Arial"/>
              </w:rPr>
              <w:t>Onvangst</w:t>
            </w:r>
            <w:proofErr w:type="spellEnd"/>
          </w:p>
        </w:tc>
        <w:tc>
          <w:tcPr>
            <w:tcW w:w="236" w:type="dxa"/>
          </w:tcPr>
          <w:p w14:paraId="4009ADDB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E5F9003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br. </w:t>
            </w:r>
            <w:proofErr w:type="spellStart"/>
            <w:r>
              <w:rPr>
                <w:rFonts w:ascii="Arial" w:hAnsi="Arial" w:cs="Arial"/>
              </w:rPr>
              <w:t>Hamra</w:t>
            </w:r>
            <w:proofErr w:type="spellEnd"/>
            <w:r>
              <w:rPr>
                <w:rFonts w:ascii="Arial" w:hAnsi="Arial" w:cs="Arial"/>
              </w:rPr>
              <w:t xml:space="preserve"> Simatupang</w:t>
            </w:r>
          </w:p>
        </w:tc>
      </w:tr>
    </w:tbl>
    <w:p w14:paraId="6E4EEC03" w14:textId="77777777" w:rsidR="007D7A9A" w:rsidRPr="00384A5D" w:rsidRDefault="007D7A9A" w:rsidP="00216A5E">
      <w:pPr>
        <w:rPr>
          <w:rFonts w:ascii="Arial" w:hAnsi="Arial" w:cs="Arial"/>
        </w:rPr>
      </w:pP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  <w:t xml:space="preserve">      </w:t>
      </w:r>
      <w:r w:rsidRPr="00384A5D">
        <w:rPr>
          <w:rFonts w:ascii="Arial" w:hAnsi="Arial" w:cs="Arial"/>
        </w:rPr>
        <w:tab/>
        <w:t xml:space="preserve">     </w:t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</w:p>
    <w:p w14:paraId="64C11105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5DB6D63D" w14:textId="77777777" w:rsidR="007D7A9A" w:rsidRPr="00384A5D" w:rsidRDefault="007D7A9A" w:rsidP="00572DCD">
      <w:pPr>
        <w:pStyle w:val="NoSpacing"/>
        <w:rPr>
          <w:rFonts w:ascii="Arial" w:hAnsi="Arial" w:cs="Arial"/>
        </w:rPr>
      </w:pPr>
      <w:r w:rsidRPr="00384A5D">
        <w:rPr>
          <w:rFonts w:ascii="Arial" w:hAnsi="Arial" w:cs="Arial"/>
        </w:rPr>
        <w:t>Liederen uit het liedboek “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Jemaat</w:t>
      </w:r>
      <w:proofErr w:type="spellEnd"/>
      <w:r w:rsidRPr="00384A5D">
        <w:rPr>
          <w:rFonts w:ascii="Arial" w:hAnsi="Arial" w:cs="Arial"/>
        </w:rPr>
        <w:t>” &amp; “</w:t>
      </w:r>
      <w:proofErr w:type="spellStart"/>
      <w:r w:rsidRPr="00384A5D">
        <w:rPr>
          <w:rFonts w:ascii="Arial" w:hAnsi="Arial" w:cs="Arial"/>
        </w:rPr>
        <w:t>Nyanyian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Baru” &amp; “Opwekkingsliederen”</w:t>
      </w:r>
    </w:p>
    <w:p w14:paraId="4A45D1CE" w14:textId="77777777" w:rsidR="00253ABC" w:rsidRDefault="00253ABC" w:rsidP="00572DCD">
      <w:pPr>
        <w:pStyle w:val="NoSpacing"/>
        <w:rPr>
          <w:rFonts w:ascii="Arial" w:hAnsi="Arial" w:cs="Arial"/>
        </w:rPr>
      </w:pPr>
    </w:p>
    <w:tbl>
      <w:tblPr>
        <w:tblW w:w="1019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111"/>
        <w:gridCol w:w="236"/>
        <w:gridCol w:w="5845"/>
      </w:tblGrid>
      <w:tr w:rsidR="002C71C3" w14:paraId="5ABB9B13" w14:textId="77777777">
        <w:tc>
          <w:tcPr>
            <w:tcW w:w="4111" w:type="dxa"/>
          </w:tcPr>
          <w:p w14:paraId="738E9809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 (Intochtslied)</w:t>
            </w:r>
          </w:p>
        </w:tc>
        <w:tc>
          <w:tcPr>
            <w:tcW w:w="236" w:type="dxa"/>
          </w:tcPr>
          <w:p w14:paraId="406B870F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829129A" w14:textId="457CA969" w:rsidR="002C71C3" w:rsidRDefault="00C36CBB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081F3799" w14:textId="77777777">
        <w:tc>
          <w:tcPr>
            <w:tcW w:w="4111" w:type="dxa"/>
          </w:tcPr>
          <w:p w14:paraId="6A390EC7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29F8D132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97E2A07" w14:textId="1CED3972" w:rsidR="002C71C3" w:rsidRDefault="00E0794A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9CE7C9C" w14:textId="77777777">
        <w:tc>
          <w:tcPr>
            <w:tcW w:w="4111" w:type="dxa"/>
          </w:tcPr>
          <w:p w14:paraId="30A48F06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340F93A0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549F2EAD" w14:textId="62D995E3" w:rsidR="002C71C3" w:rsidRDefault="00C36CBB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BB88871" w14:textId="77777777">
        <w:tc>
          <w:tcPr>
            <w:tcW w:w="4111" w:type="dxa"/>
          </w:tcPr>
          <w:p w14:paraId="018F5DBE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740BF93E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0A65BAB6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…………………………… </w:t>
            </w:r>
          </w:p>
        </w:tc>
      </w:tr>
      <w:tr w:rsidR="002C71C3" w14:paraId="4AC7F82A" w14:textId="77777777">
        <w:tc>
          <w:tcPr>
            <w:tcW w:w="4111" w:type="dxa"/>
          </w:tcPr>
          <w:p w14:paraId="71575D52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3FA3FFCF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11998D21" w14:textId="5E53FDB1" w:rsidR="002C71C3" w:rsidRDefault="00C36CBB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2BE35E6B" w14:textId="77777777">
        <w:tc>
          <w:tcPr>
            <w:tcW w:w="4111" w:type="dxa"/>
          </w:tcPr>
          <w:p w14:paraId="7488408A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 (Dankoffer)</w:t>
            </w:r>
          </w:p>
        </w:tc>
        <w:tc>
          <w:tcPr>
            <w:tcW w:w="236" w:type="dxa"/>
          </w:tcPr>
          <w:p w14:paraId="2A20F3CE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D360179" w14:textId="76954EC4" w:rsidR="002C71C3" w:rsidRDefault="00E0794A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E48F9EA" w14:textId="77777777">
        <w:tc>
          <w:tcPr>
            <w:tcW w:w="4111" w:type="dxa"/>
          </w:tcPr>
          <w:p w14:paraId="4CA9F215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 (Slotlied)</w:t>
            </w:r>
          </w:p>
        </w:tc>
        <w:tc>
          <w:tcPr>
            <w:tcW w:w="236" w:type="dxa"/>
          </w:tcPr>
          <w:p w14:paraId="2EB8E6D9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067CD6CC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</w:tbl>
    <w:p w14:paraId="50A893D9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6E3CBFD3" w14:textId="77777777" w:rsidR="00755E16" w:rsidRDefault="00755E16" w:rsidP="00572DCD">
      <w:pPr>
        <w:pStyle w:val="NoSpacing"/>
        <w:rPr>
          <w:rFonts w:ascii="Arial" w:hAnsi="Arial" w:cs="Arial"/>
        </w:rPr>
      </w:pPr>
    </w:p>
    <w:p w14:paraId="2B97F33F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7F5B7972" w14:textId="77777777" w:rsidR="002C71C3" w:rsidRDefault="002C71C3" w:rsidP="00572DCD">
      <w:pPr>
        <w:pStyle w:val="NoSpacing"/>
        <w:rPr>
          <w:rFonts w:ascii="Arial" w:hAnsi="Arial" w:cs="Arial"/>
        </w:rPr>
      </w:pPr>
    </w:p>
    <w:tbl>
      <w:tblPr>
        <w:tblW w:w="102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111"/>
        <w:gridCol w:w="283"/>
        <w:gridCol w:w="5845"/>
      </w:tblGrid>
      <w:tr w:rsidR="002C71C3" w14:paraId="126A69DE" w14:textId="77777777">
        <w:tc>
          <w:tcPr>
            <w:tcW w:w="4111" w:type="dxa"/>
          </w:tcPr>
          <w:p w14:paraId="734F0824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Thema</w:t>
            </w:r>
          </w:p>
        </w:tc>
        <w:tc>
          <w:tcPr>
            <w:tcW w:w="283" w:type="dxa"/>
          </w:tcPr>
          <w:p w14:paraId="39F84557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0488E29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6C13C6CF" w14:textId="77777777">
        <w:tc>
          <w:tcPr>
            <w:tcW w:w="4111" w:type="dxa"/>
          </w:tcPr>
          <w:p w14:paraId="176C326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Aanvangstekst</w:t>
            </w:r>
          </w:p>
        </w:tc>
        <w:tc>
          <w:tcPr>
            <w:tcW w:w="283" w:type="dxa"/>
          </w:tcPr>
          <w:p w14:paraId="2CD68192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3C3583F3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0675B116" w14:textId="77777777">
        <w:tc>
          <w:tcPr>
            <w:tcW w:w="4111" w:type="dxa"/>
          </w:tcPr>
          <w:p w14:paraId="4DBEE29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Genadeverkondiging</w:t>
            </w:r>
          </w:p>
        </w:tc>
        <w:tc>
          <w:tcPr>
            <w:tcW w:w="283" w:type="dxa"/>
          </w:tcPr>
          <w:p w14:paraId="2F08A523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9B3EC1B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2AE0AF70" w14:textId="77777777">
        <w:tc>
          <w:tcPr>
            <w:tcW w:w="4111" w:type="dxa"/>
          </w:tcPr>
          <w:p w14:paraId="6C17546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Vermaning tot nieuwe levenswandel</w:t>
            </w:r>
          </w:p>
        </w:tc>
        <w:tc>
          <w:tcPr>
            <w:tcW w:w="283" w:type="dxa"/>
          </w:tcPr>
          <w:p w14:paraId="560E1B8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6440780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0F0152C" w14:textId="77777777">
        <w:tc>
          <w:tcPr>
            <w:tcW w:w="4111" w:type="dxa"/>
          </w:tcPr>
          <w:p w14:paraId="08B731C9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Schriftlezing</w:t>
            </w:r>
          </w:p>
        </w:tc>
        <w:tc>
          <w:tcPr>
            <w:tcW w:w="283" w:type="dxa"/>
          </w:tcPr>
          <w:p w14:paraId="76FD942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92A9055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4C2005C9" w14:textId="77777777">
        <w:tc>
          <w:tcPr>
            <w:tcW w:w="4111" w:type="dxa"/>
          </w:tcPr>
          <w:p w14:paraId="45692269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Predikingstekst(en)</w:t>
            </w:r>
          </w:p>
        </w:tc>
        <w:tc>
          <w:tcPr>
            <w:tcW w:w="283" w:type="dxa"/>
          </w:tcPr>
          <w:p w14:paraId="6D59DF7F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2BE004AC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</w:tbl>
    <w:p w14:paraId="038ADEEB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01968A42" w14:textId="77777777" w:rsidR="00253ABC" w:rsidRPr="00384A5D" w:rsidRDefault="00253ABC" w:rsidP="00572DCD">
      <w:pPr>
        <w:pStyle w:val="NoSpacing"/>
        <w:rPr>
          <w:rFonts w:ascii="Arial" w:hAnsi="Arial" w:cs="Arial"/>
        </w:rPr>
      </w:pPr>
    </w:p>
    <w:p w14:paraId="0742B1E3" w14:textId="77777777" w:rsidR="00216A5E" w:rsidRPr="00384A5D" w:rsidRDefault="00216A5E" w:rsidP="00572DCD">
      <w:pPr>
        <w:pStyle w:val="NoSpacing"/>
        <w:rPr>
          <w:rFonts w:ascii="Arial" w:hAnsi="Arial" w:cs="Arial"/>
        </w:rPr>
      </w:pPr>
    </w:p>
    <w:p w14:paraId="24AF15E1" w14:textId="77777777" w:rsidR="00216A5E" w:rsidRPr="00384A5D" w:rsidRDefault="00216A5E" w:rsidP="00572DCD">
      <w:pPr>
        <w:pStyle w:val="NoSpacing"/>
        <w:rPr>
          <w:rFonts w:ascii="Arial" w:hAnsi="Arial" w:cs="Arial"/>
        </w:rPr>
      </w:pPr>
    </w:p>
    <w:p w14:paraId="6BE7117E" w14:textId="77777777" w:rsidR="007D7A9A" w:rsidRPr="00384A5D" w:rsidRDefault="007D7A9A" w:rsidP="00572DCD">
      <w:pPr>
        <w:pStyle w:val="NoSpacing"/>
        <w:rPr>
          <w:rFonts w:ascii="Arial" w:hAnsi="Arial" w:cs="Arial"/>
        </w:rPr>
      </w:pPr>
      <w:r w:rsidRPr="00384A5D">
        <w:rPr>
          <w:rFonts w:ascii="Arial" w:hAnsi="Arial" w:cs="Arial"/>
        </w:rPr>
        <w:t>Gaarne dit formulier na invulling z.s.m. te verzenden (uiterlijk dinsdag 5 mei 2026)</w:t>
      </w:r>
    </w:p>
    <w:p w14:paraId="1A97128A" w14:textId="77777777" w:rsidR="007D7A9A" w:rsidRPr="00384A5D" w:rsidRDefault="007D7A9A" w:rsidP="00572DCD">
      <w:pPr>
        <w:pStyle w:val="NoSpacing"/>
        <w:rPr>
          <w:rFonts w:ascii="Arial" w:hAnsi="Arial" w:cs="Arial"/>
        </w:rPr>
      </w:pPr>
    </w:p>
    <w:p w14:paraId="30AEE850" w14:textId="77777777" w:rsidR="007D7A9A" w:rsidRPr="00FA64D4" w:rsidRDefault="007D7A9A" w:rsidP="00572DCD">
      <w:pPr>
        <w:pStyle w:val="NoSpacing"/>
      </w:pPr>
    </w:p>
    <w:p w14:paraId="41131709" w14:textId="77777777" w:rsidR="007D7A9A" w:rsidRPr="00FA64D4" w:rsidRDefault="007D7A9A">
      <w:pPr>
        <w:rPr>
          <w:rFonts w:ascii="Arial" w:hAnsi="Arial"/>
        </w:rPr>
      </w:pPr>
    </w:p>
    <w:p w14:paraId="1467832C" w14:textId="77777777" w:rsidR="007D7A9A" w:rsidRPr="00FA64D4" w:rsidRDefault="007D7A9A">
      <w:pPr>
        <w:rPr>
          <w:rFonts w:ascii="Arial" w:hAnsi="Arial"/>
        </w:rPr>
      </w:pPr>
    </w:p>
    <w:p w14:paraId="621FECB9" w14:textId="77777777" w:rsidR="007D7A9A" w:rsidRPr="00FA64D4" w:rsidRDefault="007D7A9A">
      <w:pPr>
        <w:rPr>
          <w:rFonts w:ascii="Arial" w:hAnsi="Arial"/>
        </w:rPr>
      </w:pPr>
    </w:p>
    <w:p w14:paraId="7DC968D1" w14:textId="77777777" w:rsidR="007D7A9A" w:rsidRPr="00FA64D4" w:rsidRDefault="007D7A9A" w:rsidP="007D7A9A">
      <w:pPr>
        <w:pStyle w:val="Heading1"/>
        <w:spacing w:line="360" w:lineRule="auto"/>
        <w:rPr>
          <w:rFonts w:ascii="Arial" w:hAnsi="Arial"/>
          <w:sz w:val="20"/>
          <w:lang w:val="nl-NL"/>
        </w:rPr>
      </w:pPr>
    </w:p>
    <w:p w14:paraId="32C7248B" w14:textId="77777777" w:rsidR="007D7A9A" w:rsidRPr="00735AFF" w:rsidRDefault="007D7A9A" w:rsidP="007D7A9A">
      <w:pPr>
        <w:pStyle w:val="Heading1"/>
        <w:rPr>
          <w:rFonts w:ascii="Arial" w:hAnsi="Arial"/>
          <w:sz w:val="20"/>
          <w:lang w:val="nl-NL"/>
        </w:rPr>
      </w:pPr>
    </w:p>
    <w:sectPr w:rsidR="007D7A9A" w:rsidRPr="00735AFF" w:rsidSect="00E0794A">
      <w:headerReference w:type="default" r:id="rId6"/>
      <w:pgSz w:w="11906" w:h="16838"/>
      <w:pgMar w:top="1134" w:right="1134" w:bottom="992" w:left="1134" w:header="655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DB2B94" w14:textId="77777777" w:rsidR="001424F6" w:rsidRDefault="001424F6">
      <w:r>
        <w:separator/>
      </w:r>
    </w:p>
  </w:endnote>
  <w:endnote w:type="continuationSeparator" w:id="0">
    <w:p w14:paraId="6669D89D" w14:textId="77777777" w:rsidR="001424F6" w:rsidRDefault="0014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347225" w14:textId="77777777" w:rsidR="001424F6" w:rsidRDefault="001424F6">
      <w:r>
        <w:separator/>
      </w:r>
    </w:p>
  </w:footnote>
  <w:footnote w:type="continuationSeparator" w:id="0">
    <w:p w14:paraId="6AC3355D" w14:textId="77777777" w:rsidR="001424F6" w:rsidRDefault="00142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1"/>
      <w:gridCol w:w="7441"/>
    </w:tblGrid>
    <w:tr w:rsidR="00BD7D67" w14:paraId="7E2568DE" w14:textId="77777777">
      <w:tc>
        <w:tcPr>
          <w:tcW w:w="1771" w:type="dxa"/>
        </w:tcPr>
        <w:p w14:paraId="1193A93B" w14:textId="26CCFACF" w:rsidR="00BD7D67" w:rsidRPr="00447268" w:rsidRDefault="00BD7D67">
          <w:pPr>
            <w:pStyle w:val="Header"/>
            <w:jc w:val="center"/>
            <w:rPr>
              <w:b/>
              <w:lang w:val="nl-NL"/>
            </w:rPr>
          </w:pPr>
        </w:p>
      </w:tc>
      <w:tc>
        <w:tcPr>
          <w:tcW w:w="7441" w:type="dxa"/>
        </w:tcPr>
        <w:p w14:paraId="68CFE438" w14:textId="77777777" w:rsidR="00BD7D67" w:rsidRPr="00447268" w:rsidRDefault="00BD7D67">
          <w:pPr>
            <w:pStyle w:val="Header"/>
            <w:jc w:val="center"/>
            <w:rPr>
              <w:b/>
              <w:lang w:val="nl-NL"/>
            </w:rPr>
          </w:pPr>
          <w:r w:rsidRPr="00447268">
            <w:rPr>
              <w:b/>
              <w:lang w:val="nl-NL"/>
            </w:rPr>
            <w:t>GEREJA KRISTEN INDONESIA NEDERLAND</w:t>
          </w:r>
        </w:p>
        <w:p w14:paraId="0A73237F" w14:textId="77777777" w:rsidR="00BD7D67" w:rsidRPr="00447268" w:rsidRDefault="00BD7D67">
          <w:pPr>
            <w:pStyle w:val="Header"/>
            <w:jc w:val="center"/>
            <w:rPr>
              <w:b/>
              <w:lang w:val="nl-NL"/>
            </w:rPr>
          </w:pPr>
          <w:r w:rsidRPr="00447268">
            <w:rPr>
              <w:b/>
              <w:lang w:val="nl-NL"/>
            </w:rPr>
            <w:t>(Indonesisch - Nederlands Christelijke Kerk)</w:t>
          </w:r>
        </w:p>
      </w:tc>
    </w:tr>
  </w:tbl>
  <w:p w14:paraId="7C351384" w14:textId="2354677A" w:rsidR="00BD7D67" w:rsidRDefault="00BD7D67" w:rsidP="00404827">
    <w:pPr>
      <w:framePr w:hSpace="141" w:wrap="around" w:vAnchor="page" w:hAnchor="page" w:x="1336" w:y="1213"/>
    </w:pPr>
  </w:p>
  <w:tbl>
    <w:tblPr>
      <w:tblW w:w="1073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1"/>
      <w:gridCol w:w="4608"/>
      <w:gridCol w:w="4360"/>
    </w:tblGrid>
    <w:tr w:rsidR="00BD7D67" w:rsidRPr="000C1A0B" w14:paraId="5A3F5598" w14:textId="77777777" w:rsidTr="00E0794A">
      <w:tc>
        <w:tcPr>
          <w:tcW w:w="1771" w:type="dxa"/>
        </w:tcPr>
        <w:p w14:paraId="1B3AAD5C" w14:textId="3AE1A1CE" w:rsidR="00BD7D67" w:rsidRPr="00447268" w:rsidRDefault="00BD7D67">
          <w:pPr>
            <w:pStyle w:val="Header"/>
            <w:rPr>
              <w:lang w:val="nl-NL"/>
            </w:rPr>
          </w:pPr>
        </w:p>
      </w:tc>
      <w:tc>
        <w:tcPr>
          <w:tcW w:w="4608" w:type="dxa"/>
        </w:tcPr>
        <w:p w14:paraId="2A798DC7" w14:textId="77777777" w:rsidR="00BD7D67" w:rsidRPr="00447268" w:rsidRDefault="00BD7D67">
          <w:pPr>
            <w:pStyle w:val="Header"/>
            <w:rPr>
              <w:lang w:val="nl-NL"/>
            </w:rPr>
          </w:pPr>
          <w:r w:rsidRPr="00447268">
            <w:rPr>
              <w:lang w:val="nl-NL"/>
            </w:rPr>
            <w:t>Regionaal secretariaat Amstelveen</w:t>
          </w:r>
        </w:p>
        <w:p w14:paraId="1440CC69" w14:textId="77777777" w:rsidR="00BD7D67" w:rsidRPr="00447268" w:rsidRDefault="00BD7D67">
          <w:pPr>
            <w:pStyle w:val="Header"/>
            <w:rPr>
              <w:lang w:val="nl-NL"/>
            </w:rPr>
          </w:pPr>
        </w:p>
      </w:tc>
      <w:tc>
        <w:tcPr>
          <w:tcW w:w="4360" w:type="dxa"/>
        </w:tcPr>
        <w:p w14:paraId="211AE25A" w14:textId="77777777" w:rsidR="00BD7D67" w:rsidRPr="00C03D23" w:rsidRDefault="00BD7D67" w:rsidP="00E0794A">
          <w:pPr>
            <w:pStyle w:val="Header"/>
            <w:rPr>
              <w:lang w:val="en-US"/>
            </w:rPr>
          </w:pPr>
          <w:r w:rsidRPr="00C03D23">
            <w:rPr>
              <w:lang w:val="en-US"/>
            </w:rPr>
            <w:t>E-mail:</w:t>
          </w:r>
          <w:r>
            <w:rPr>
              <w:lang w:val="en-US"/>
            </w:rPr>
            <w:t xml:space="preserve"> secretaris.am@gkin.org</w:t>
          </w:r>
          <w:r w:rsidRPr="00C03D23">
            <w:rPr>
              <w:lang w:val="en-US"/>
            </w:rPr>
            <w:t xml:space="preserve"> </w:t>
          </w:r>
        </w:p>
        <w:p w14:paraId="1F6A6DB0" w14:textId="77777777" w:rsidR="00BD7D67" w:rsidRPr="000C1A0B" w:rsidRDefault="00BD7D67" w:rsidP="00E0794A">
          <w:pPr>
            <w:pStyle w:val="Header"/>
            <w:rPr>
              <w:lang w:val="en-GB"/>
            </w:rPr>
          </w:pPr>
          <w:r w:rsidRPr="000C1A0B">
            <w:rPr>
              <w:lang w:val="en-GB"/>
            </w:rPr>
            <w:t>ABN-AMRO 54.93.08.512</w:t>
          </w:r>
        </w:p>
        <w:p w14:paraId="50FECE5B" w14:textId="77777777" w:rsidR="00BD7D67" w:rsidRPr="000C1A0B" w:rsidRDefault="00BD7D67">
          <w:pPr>
            <w:pStyle w:val="Header"/>
            <w:jc w:val="right"/>
            <w:rPr>
              <w:lang w:val="en-GB"/>
            </w:rPr>
          </w:pPr>
        </w:p>
      </w:tc>
    </w:tr>
  </w:tbl>
  <w:p w14:paraId="4AC38E92" w14:textId="7D093659" w:rsidR="00BD7D67" w:rsidRPr="000C1A0B" w:rsidRDefault="00E0794A">
    <w:pPr>
      <w:pStyle w:val="Header"/>
      <w:rPr>
        <w:lang w:val="en-GB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349C25C8" wp14:editId="1C3D23CD">
          <wp:simplePos x="0" y="0"/>
          <wp:positionH relativeFrom="column">
            <wp:posOffset>100965</wp:posOffset>
          </wp:positionH>
          <wp:positionV relativeFrom="paragraph">
            <wp:posOffset>-899795</wp:posOffset>
          </wp:positionV>
          <wp:extent cx="798830" cy="706120"/>
          <wp:effectExtent l="0" t="0" r="1270" b="508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706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7516">
      <w:rPr>
        <w:b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7C60645" wp14:editId="22EB4582">
              <wp:simplePos x="0" y="0"/>
              <wp:positionH relativeFrom="column">
                <wp:posOffset>1107440</wp:posOffset>
              </wp:positionH>
              <wp:positionV relativeFrom="paragraph">
                <wp:posOffset>-2540</wp:posOffset>
              </wp:positionV>
              <wp:extent cx="4663440" cy="0"/>
              <wp:effectExtent l="0" t="0" r="0" b="0"/>
              <wp:wrapNone/>
              <wp:docPr id="196227797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663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4275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2pt,-.2pt" to="454.4pt,-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" o:allowincell="f" strokeweight="1pt"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1"/>
    <w:rsid w:val="00004A7C"/>
    <w:rsid w:val="00012E8C"/>
    <w:rsid w:val="00017798"/>
    <w:rsid w:val="00022B4B"/>
    <w:rsid w:val="0003329A"/>
    <w:rsid w:val="00043A1F"/>
    <w:rsid w:val="000654B8"/>
    <w:rsid w:val="000710CF"/>
    <w:rsid w:val="000A64D0"/>
    <w:rsid w:val="000D45A9"/>
    <w:rsid w:val="000D7C3C"/>
    <w:rsid w:val="000E387E"/>
    <w:rsid w:val="000E4082"/>
    <w:rsid w:val="000F36A7"/>
    <w:rsid w:val="000F4856"/>
    <w:rsid w:val="0010580A"/>
    <w:rsid w:val="001201F2"/>
    <w:rsid w:val="00127378"/>
    <w:rsid w:val="001424F6"/>
    <w:rsid w:val="00150013"/>
    <w:rsid w:val="0016238B"/>
    <w:rsid w:val="00165C0A"/>
    <w:rsid w:val="00176406"/>
    <w:rsid w:val="00183061"/>
    <w:rsid w:val="001948C4"/>
    <w:rsid w:val="001B7C80"/>
    <w:rsid w:val="001D1106"/>
    <w:rsid w:val="001E110F"/>
    <w:rsid w:val="001F0021"/>
    <w:rsid w:val="001F1028"/>
    <w:rsid w:val="00203DFD"/>
    <w:rsid w:val="00212228"/>
    <w:rsid w:val="00216A5E"/>
    <w:rsid w:val="002256D9"/>
    <w:rsid w:val="002309C5"/>
    <w:rsid w:val="00241379"/>
    <w:rsid w:val="00253870"/>
    <w:rsid w:val="00253ABC"/>
    <w:rsid w:val="0026785F"/>
    <w:rsid w:val="00281543"/>
    <w:rsid w:val="002A4E26"/>
    <w:rsid w:val="002B3DC7"/>
    <w:rsid w:val="002C71C3"/>
    <w:rsid w:val="002D2500"/>
    <w:rsid w:val="002D3969"/>
    <w:rsid w:val="002D3A02"/>
    <w:rsid w:val="002D7272"/>
    <w:rsid w:val="002E2186"/>
    <w:rsid w:val="002E3ED0"/>
    <w:rsid w:val="002F6D9B"/>
    <w:rsid w:val="003052D7"/>
    <w:rsid w:val="003143C0"/>
    <w:rsid w:val="003177DA"/>
    <w:rsid w:val="00320B4D"/>
    <w:rsid w:val="003334F2"/>
    <w:rsid w:val="003611C0"/>
    <w:rsid w:val="003807D9"/>
    <w:rsid w:val="00384A5D"/>
    <w:rsid w:val="00397131"/>
    <w:rsid w:val="003A5062"/>
    <w:rsid w:val="003A5320"/>
    <w:rsid w:val="003C4AC7"/>
    <w:rsid w:val="003C5513"/>
    <w:rsid w:val="003D2532"/>
    <w:rsid w:val="003D4047"/>
    <w:rsid w:val="003D4A3C"/>
    <w:rsid w:val="003E5D8F"/>
    <w:rsid w:val="003E706F"/>
    <w:rsid w:val="00404827"/>
    <w:rsid w:val="00420063"/>
    <w:rsid w:val="004258A1"/>
    <w:rsid w:val="00430FDB"/>
    <w:rsid w:val="00447268"/>
    <w:rsid w:val="00454C12"/>
    <w:rsid w:val="004623B1"/>
    <w:rsid w:val="00474214"/>
    <w:rsid w:val="0048127B"/>
    <w:rsid w:val="0048135D"/>
    <w:rsid w:val="004916DA"/>
    <w:rsid w:val="0049666A"/>
    <w:rsid w:val="00496677"/>
    <w:rsid w:val="004B045A"/>
    <w:rsid w:val="004B237C"/>
    <w:rsid w:val="004B7516"/>
    <w:rsid w:val="004C0D9C"/>
    <w:rsid w:val="004C497C"/>
    <w:rsid w:val="004D2E70"/>
    <w:rsid w:val="004F05D5"/>
    <w:rsid w:val="004F6BD6"/>
    <w:rsid w:val="00516E41"/>
    <w:rsid w:val="00517A55"/>
    <w:rsid w:val="00535AFB"/>
    <w:rsid w:val="00555C2F"/>
    <w:rsid w:val="00555C74"/>
    <w:rsid w:val="00556FD0"/>
    <w:rsid w:val="0056296F"/>
    <w:rsid w:val="005644DD"/>
    <w:rsid w:val="005722E6"/>
    <w:rsid w:val="00572DCD"/>
    <w:rsid w:val="005A5427"/>
    <w:rsid w:val="005B0389"/>
    <w:rsid w:val="005B0FCF"/>
    <w:rsid w:val="005B5D50"/>
    <w:rsid w:val="005C104F"/>
    <w:rsid w:val="005C1208"/>
    <w:rsid w:val="005E32BD"/>
    <w:rsid w:val="005E49A0"/>
    <w:rsid w:val="005E49D4"/>
    <w:rsid w:val="005E63F8"/>
    <w:rsid w:val="005E7AE7"/>
    <w:rsid w:val="005E7E8E"/>
    <w:rsid w:val="006245B6"/>
    <w:rsid w:val="00647B23"/>
    <w:rsid w:val="0065404D"/>
    <w:rsid w:val="00665983"/>
    <w:rsid w:val="00671A8F"/>
    <w:rsid w:val="00676B30"/>
    <w:rsid w:val="006A2CB0"/>
    <w:rsid w:val="006A2F7B"/>
    <w:rsid w:val="006B22B0"/>
    <w:rsid w:val="006B2726"/>
    <w:rsid w:val="006B2913"/>
    <w:rsid w:val="006C358B"/>
    <w:rsid w:val="006E38D7"/>
    <w:rsid w:val="006E3B05"/>
    <w:rsid w:val="006F2EA1"/>
    <w:rsid w:val="006F5616"/>
    <w:rsid w:val="006F6F1B"/>
    <w:rsid w:val="00715E66"/>
    <w:rsid w:val="007331EC"/>
    <w:rsid w:val="00745990"/>
    <w:rsid w:val="00751400"/>
    <w:rsid w:val="0075209E"/>
    <w:rsid w:val="00752F99"/>
    <w:rsid w:val="00755E16"/>
    <w:rsid w:val="007713D6"/>
    <w:rsid w:val="007910C0"/>
    <w:rsid w:val="0079423A"/>
    <w:rsid w:val="007B7692"/>
    <w:rsid w:val="007D092E"/>
    <w:rsid w:val="007D5A1F"/>
    <w:rsid w:val="007D7A9A"/>
    <w:rsid w:val="007E6508"/>
    <w:rsid w:val="007F2467"/>
    <w:rsid w:val="007F31EB"/>
    <w:rsid w:val="007F5F1D"/>
    <w:rsid w:val="00800905"/>
    <w:rsid w:val="008307EC"/>
    <w:rsid w:val="00831145"/>
    <w:rsid w:val="00832B4B"/>
    <w:rsid w:val="00834EF1"/>
    <w:rsid w:val="00851E04"/>
    <w:rsid w:val="00860D28"/>
    <w:rsid w:val="00861427"/>
    <w:rsid w:val="00866608"/>
    <w:rsid w:val="00887C21"/>
    <w:rsid w:val="00891CA1"/>
    <w:rsid w:val="00892621"/>
    <w:rsid w:val="008A5E1B"/>
    <w:rsid w:val="008D38A7"/>
    <w:rsid w:val="008E2F0D"/>
    <w:rsid w:val="008E4BCA"/>
    <w:rsid w:val="008E58D0"/>
    <w:rsid w:val="008F405C"/>
    <w:rsid w:val="00921C41"/>
    <w:rsid w:val="0092277C"/>
    <w:rsid w:val="00932789"/>
    <w:rsid w:val="009456B0"/>
    <w:rsid w:val="00955A4A"/>
    <w:rsid w:val="00960005"/>
    <w:rsid w:val="0098181F"/>
    <w:rsid w:val="00995B19"/>
    <w:rsid w:val="00996571"/>
    <w:rsid w:val="009B0968"/>
    <w:rsid w:val="009C09E5"/>
    <w:rsid w:val="009C2ADC"/>
    <w:rsid w:val="009C38D8"/>
    <w:rsid w:val="009C59A6"/>
    <w:rsid w:val="009D0EE2"/>
    <w:rsid w:val="009D383E"/>
    <w:rsid w:val="009F5794"/>
    <w:rsid w:val="009F711C"/>
    <w:rsid w:val="00A104AE"/>
    <w:rsid w:val="00A124C9"/>
    <w:rsid w:val="00A243A2"/>
    <w:rsid w:val="00A25B45"/>
    <w:rsid w:val="00A47B67"/>
    <w:rsid w:val="00A5189B"/>
    <w:rsid w:val="00A5650D"/>
    <w:rsid w:val="00A56DC0"/>
    <w:rsid w:val="00A6627B"/>
    <w:rsid w:val="00A7211A"/>
    <w:rsid w:val="00A732A4"/>
    <w:rsid w:val="00A87891"/>
    <w:rsid w:val="00AA43CC"/>
    <w:rsid w:val="00AB4F13"/>
    <w:rsid w:val="00AB7C20"/>
    <w:rsid w:val="00AC1848"/>
    <w:rsid w:val="00AC1A56"/>
    <w:rsid w:val="00AC58BA"/>
    <w:rsid w:val="00AD0EE2"/>
    <w:rsid w:val="00AE20BC"/>
    <w:rsid w:val="00AF1CB7"/>
    <w:rsid w:val="00B15878"/>
    <w:rsid w:val="00B16F66"/>
    <w:rsid w:val="00B1746D"/>
    <w:rsid w:val="00B23BC7"/>
    <w:rsid w:val="00B26797"/>
    <w:rsid w:val="00B477AB"/>
    <w:rsid w:val="00B77EAC"/>
    <w:rsid w:val="00B86A88"/>
    <w:rsid w:val="00B96AC8"/>
    <w:rsid w:val="00BA1888"/>
    <w:rsid w:val="00BB42C7"/>
    <w:rsid w:val="00BD4012"/>
    <w:rsid w:val="00BD7D67"/>
    <w:rsid w:val="00BE23A9"/>
    <w:rsid w:val="00C12055"/>
    <w:rsid w:val="00C13567"/>
    <w:rsid w:val="00C25E39"/>
    <w:rsid w:val="00C32014"/>
    <w:rsid w:val="00C33715"/>
    <w:rsid w:val="00C36CBB"/>
    <w:rsid w:val="00C450E7"/>
    <w:rsid w:val="00C45EDE"/>
    <w:rsid w:val="00C4716F"/>
    <w:rsid w:val="00C515E9"/>
    <w:rsid w:val="00C6074D"/>
    <w:rsid w:val="00C60843"/>
    <w:rsid w:val="00C84CCA"/>
    <w:rsid w:val="00C90746"/>
    <w:rsid w:val="00C91F0B"/>
    <w:rsid w:val="00CB30EA"/>
    <w:rsid w:val="00CB6C2E"/>
    <w:rsid w:val="00CF57A6"/>
    <w:rsid w:val="00D224F0"/>
    <w:rsid w:val="00D320D1"/>
    <w:rsid w:val="00D85E60"/>
    <w:rsid w:val="00DA1541"/>
    <w:rsid w:val="00DA2400"/>
    <w:rsid w:val="00DA4056"/>
    <w:rsid w:val="00DA5C22"/>
    <w:rsid w:val="00DB23E9"/>
    <w:rsid w:val="00DC2F16"/>
    <w:rsid w:val="00DC47D6"/>
    <w:rsid w:val="00DC74C4"/>
    <w:rsid w:val="00E007C2"/>
    <w:rsid w:val="00E057D4"/>
    <w:rsid w:val="00E05D7A"/>
    <w:rsid w:val="00E0794A"/>
    <w:rsid w:val="00E137B2"/>
    <w:rsid w:val="00E16D1B"/>
    <w:rsid w:val="00E344F1"/>
    <w:rsid w:val="00E368AC"/>
    <w:rsid w:val="00E56CEE"/>
    <w:rsid w:val="00E60483"/>
    <w:rsid w:val="00E64BC7"/>
    <w:rsid w:val="00EB0D06"/>
    <w:rsid w:val="00EB4687"/>
    <w:rsid w:val="00EC23B6"/>
    <w:rsid w:val="00EC7FE6"/>
    <w:rsid w:val="00EE353D"/>
    <w:rsid w:val="00EE4B66"/>
    <w:rsid w:val="00EF030B"/>
    <w:rsid w:val="00EF1225"/>
    <w:rsid w:val="00EF6AE5"/>
    <w:rsid w:val="00F05A2F"/>
    <w:rsid w:val="00F16DE6"/>
    <w:rsid w:val="00F43A5E"/>
    <w:rsid w:val="00F53304"/>
    <w:rsid w:val="00F56DF3"/>
    <w:rsid w:val="00F57F0A"/>
    <w:rsid w:val="00F91ED8"/>
    <w:rsid w:val="00F93A77"/>
    <w:rsid w:val="00FA02CE"/>
    <w:rsid w:val="00FD345F"/>
    <w:rsid w:val="00FD3D21"/>
    <w:rsid w:val="00FD45E8"/>
    <w:rsid w:val="00FE7C7E"/>
    <w:rsid w:val="00FF2356"/>
    <w:rsid w:val="00FF3D27"/>
    <w:rsid w:val="00FF4C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58D2018"/>
  <w15:chartTrackingRefBased/>
  <w15:docId w15:val="{F37446EC-F613-E94E-9BAE-1DF312A9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nl-NL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lang w:val="en-US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Pr>
      <w:b/>
      <w:i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  <w:rPr>
      <w:lang w:val="x-none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rPr>
      <w:sz w:val="24"/>
      <w:lang w:val="en-AU"/>
    </w:rPr>
  </w:style>
  <w:style w:type="paragraph" w:styleId="BodyText2">
    <w:name w:val="Body Text 2"/>
    <w:basedOn w:val="Normal"/>
    <w:link w:val="BodyText2Char"/>
    <w:rPr>
      <w:sz w:val="22"/>
      <w:lang w:val="en-AU" w:eastAsia="x-none"/>
    </w:rPr>
  </w:style>
  <w:style w:type="table" w:styleId="TableGrid">
    <w:name w:val="Table Grid"/>
    <w:basedOn w:val="TableNormal"/>
    <w:rsid w:val="00FA6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Char">
    <w:name w:val="Body Text 2 Char"/>
    <w:link w:val="BodyText2"/>
    <w:rsid w:val="002048B7"/>
    <w:rPr>
      <w:sz w:val="22"/>
      <w:lang w:val="en-AU"/>
    </w:rPr>
  </w:style>
  <w:style w:type="character" w:customStyle="1" w:styleId="HeaderChar">
    <w:name w:val="Header Char"/>
    <w:link w:val="Header"/>
    <w:rsid w:val="00C450E7"/>
    <w:rPr>
      <w:lang w:eastAsia="en-US"/>
    </w:rPr>
  </w:style>
  <w:style w:type="paragraph" w:styleId="NoSpacing">
    <w:name w:val="No Spacing"/>
    <w:qFormat/>
    <w:rsid w:val="00572DCD"/>
    <w:rPr>
      <w:lang w:val="nl-NL" w:eastAsia="en-US"/>
    </w:rPr>
  </w:style>
  <w:style w:type="paragraph" w:styleId="NormalWeb">
    <w:name w:val="Normal (Web)"/>
    <w:basedOn w:val="Normal"/>
    <w:uiPriority w:val="99"/>
    <w:unhideWhenUsed/>
    <w:rsid w:val="00253ABC"/>
    <w:pPr>
      <w:spacing w:before="100" w:beforeAutospacing="1" w:after="100" w:afterAutospacing="1"/>
    </w:pPr>
    <w:rPr>
      <w:sz w:val="24"/>
      <w:szCs w:val="24"/>
      <w:lang w:val="en-NL" w:eastAsia="en-GB"/>
    </w:rPr>
  </w:style>
  <w:style w:type="character" w:customStyle="1" w:styleId="apple-converted-space">
    <w:name w:val="apple-converted-space"/>
    <w:basedOn w:val="DefaultParagraphFont"/>
    <w:rsid w:val="00253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KIN\Secretariaat\Bevestigingen\Preek\Sjabloon%20Preekbevestig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D:\GKIN\Secretariaat\Bevestigingen\Preek\Sjabloon Preekbevestiging.dot</Template>
  <TotalTime>4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5 juli	</vt:lpstr>
      <vt:lpstr>5 juli	</vt:lpstr>
    </vt:vector>
  </TitlesOfParts>
  <Company>Dell Computer Corporation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juli	</dc:title>
  <dc:subject/>
  <dc:creator>Lisa</dc:creator>
  <cp:keywords/>
  <cp:lastModifiedBy>Office</cp:lastModifiedBy>
  <cp:revision>9</cp:revision>
  <cp:lastPrinted>2003-09-14T14:28:00Z</cp:lastPrinted>
  <dcterms:created xsi:type="dcterms:W3CDTF">2026-05-08T22:16:00Z</dcterms:created>
  <dcterms:modified xsi:type="dcterms:W3CDTF">2026-07-24T15:02:00Z</dcterms:modified>
</cp:coreProperties>
</file>